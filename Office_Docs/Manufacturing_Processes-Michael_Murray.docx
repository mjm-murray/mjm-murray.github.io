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70" w:type="dxa"/>
        <w:tblInd w:w="-9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250"/>
        <w:gridCol w:w="360"/>
        <w:gridCol w:w="540"/>
        <w:gridCol w:w="540"/>
        <w:gridCol w:w="1080"/>
        <w:gridCol w:w="360"/>
        <w:gridCol w:w="3240"/>
      </w:tblGrid>
      <w:tr w:rsidR="000674F0" w:rsidRPr="00550C78" w14:paraId="59316172" w14:textId="77777777" w:rsidTr="0022683B">
        <w:trPr>
          <w:trHeight w:val="483"/>
        </w:trPr>
        <w:tc>
          <w:tcPr>
            <w:tcW w:w="10170" w:type="dxa"/>
            <w:gridSpan w:val="8"/>
          </w:tcPr>
          <w:p w14:paraId="560D598D" w14:textId="77777777" w:rsidR="000674F0" w:rsidRPr="00DA54BC" w:rsidRDefault="00000000" w:rsidP="00234A4B">
            <w:pPr>
              <w:jc w:val="center"/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b/>
                <w:bCs/>
                <w:smallCaps/>
                <w:color w:val="000000"/>
                <w:sz w:val="40"/>
                <w:szCs w:val="40"/>
              </w:rPr>
              <w:t>M</w:t>
            </w:r>
            <w:r w:rsidRPr="00DA54BC">
              <w:rPr>
                <w:rFonts w:ascii="Helvetica" w:hAnsi="Helvetica"/>
                <w:b/>
                <w:bCs/>
                <w:color w:val="000000"/>
                <w:sz w:val="40"/>
                <w:szCs w:val="40"/>
              </w:rPr>
              <w:t>ichael Murray</w:t>
            </w:r>
          </w:p>
        </w:tc>
      </w:tr>
      <w:tr w:rsidR="000674F0" w:rsidRPr="00550C78" w14:paraId="00E564E2" w14:textId="77777777" w:rsidTr="0022683B">
        <w:trPr>
          <w:trHeight w:val="320"/>
        </w:trPr>
        <w:tc>
          <w:tcPr>
            <w:tcW w:w="1800" w:type="dxa"/>
            <w:vAlign w:val="center"/>
          </w:tcPr>
          <w:p w14:paraId="5674297B" w14:textId="77777777" w:rsidR="000674F0" w:rsidRPr="00DA54BC" w:rsidRDefault="00000000">
            <w:pPr>
              <w:spacing w:after="40"/>
              <w:jc w:val="right"/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noProof/>
              </w:rPr>
              <w:drawing>
                <wp:inline distT="0" distB="0" distL="0" distR="0" wp14:anchorId="7AD4C853" wp14:editId="667A1207">
                  <wp:extent cx="123190" cy="104140"/>
                  <wp:effectExtent l="0" t="0" r="0" b="0"/>
                  <wp:docPr id="2115374753" name="image1.png" descr="Email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Email icon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" cy="1170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DA54BC">
              <w:rPr>
                <w:rFonts w:ascii="Helvetica" w:hAnsi="Helvetica"/>
              </w:rPr>
              <w:t xml:space="preserve">  </w:t>
            </w:r>
          </w:p>
        </w:tc>
        <w:tc>
          <w:tcPr>
            <w:tcW w:w="2250" w:type="dxa"/>
            <w:vAlign w:val="center"/>
          </w:tcPr>
          <w:p w14:paraId="41683012" w14:textId="77777777" w:rsidR="000674F0" w:rsidRPr="00DA54BC" w:rsidRDefault="000674F0" w:rsidP="00A544FA">
            <w:pPr>
              <w:rPr>
                <w:rFonts w:ascii="Helvetica" w:hAnsi="Helvetica"/>
              </w:rPr>
            </w:pPr>
            <w:hyperlink r:id="rId9">
              <w:r w:rsidRPr="00DA54BC">
                <w:rPr>
                  <w:rFonts w:ascii="Helvetica" w:hAnsi="Helvetica"/>
                  <w:color w:val="0D18A7"/>
                  <w:u w:val="single"/>
                </w:rPr>
                <w:t>mjm.murray@gmail.com</w:t>
              </w:r>
            </w:hyperlink>
          </w:p>
        </w:tc>
        <w:tc>
          <w:tcPr>
            <w:tcW w:w="360" w:type="dxa"/>
            <w:vAlign w:val="center"/>
          </w:tcPr>
          <w:p w14:paraId="5508FAF4" w14:textId="77777777" w:rsidR="000674F0" w:rsidRPr="00DA54BC" w:rsidRDefault="00000000" w:rsidP="00A544FA">
            <w:pPr>
              <w:jc w:val="right"/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noProof/>
                <w:color w:val="0070C0"/>
              </w:rPr>
              <w:drawing>
                <wp:inline distT="0" distB="0" distL="0" distR="0" wp14:anchorId="79C57768" wp14:editId="0A5CE9C5">
                  <wp:extent cx="136273" cy="141578"/>
                  <wp:effectExtent l="0" t="0" r="0" b="0"/>
                  <wp:docPr id="21153747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82" cy="1574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DA54BC">
              <w:rPr>
                <w:rFonts w:ascii="Helvetica" w:hAnsi="Helvetica"/>
                <w:color w:val="0070C0"/>
              </w:rPr>
              <w:t xml:space="preserve"> </w:t>
            </w:r>
          </w:p>
        </w:tc>
        <w:tc>
          <w:tcPr>
            <w:tcW w:w="2160" w:type="dxa"/>
            <w:gridSpan w:val="3"/>
            <w:vAlign w:val="center"/>
          </w:tcPr>
          <w:p w14:paraId="5490495E" w14:textId="77777777" w:rsidR="000674F0" w:rsidRPr="00DA54BC" w:rsidRDefault="00000000" w:rsidP="00A544FA">
            <w:pPr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color w:val="000000"/>
              </w:rPr>
              <w:t>+1 919 824 1597 (m)</w:t>
            </w:r>
          </w:p>
        </w:tc>
        <w:tc>
          <w:tcPr>
            <w:tcW w:w="360" w:type="dxa"/>
            <w:vAlign w:val="center"/>
          </w:tcPr>
          <w:p w14:paraId="3E5B761D" w14:textId="77777777" w:rsidR="000674F0" w:rsidRPr="00DA54BC" w:rsidRDefault="00000000" w:rsidP="00A544FA">
            <w:pPr>
              <w:jc w:val="right"/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noProof/>
                <w:color w:val="000000"/>
              </w:rPr>
              <w:drawing>
                <wp:inline distT="0" distB="0" distL="0" distR="0" wp14:anchorId="607886A4" wp14:editId="0AD221F1">
                  <wp:extent cx="139700" cy="139700"/>
                  <wp:effectExtent l="0" t="0" r="0" b="0"/>
                  <wp:docPr id="2115374756" name="image4.png" descr="Mar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Marker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55CEFDA4" w14:textId="77777777" w:rsidR="000674F0" w:rsidRPr="00DA54BC" w:rsidRDefault="00000000" w:rsidP="00A544FA">
            <w:pPr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color w:val="000000"/>
              </w:rPr>
              <w:t>San Francisco, CA</w:t>
            </w:r>
          </w:p>
        </w:tc>
      </w:tr>
      <w:tr w:rsidR="000674F0" w:rsidRPr="00550C78" w14:paraId="2D31F35B" w14:textId="77777777" w:rsidTr="0022683B">
        <w:trPr>
          <w:trHeight w:val="171"/>
        </w:trPr>
        <w:tc>
          <w:tcPr>
            <w:tcW w:w="4950" w:type="dxa"/>
            <w:gridSpan w:val="4"/>
            <w:vAlign w:val="center"/>
          </w:tcPr>
          <w:p w14:paraId="7B5BDF94" w14:textId="77777777" w:rsidR="000674F0" w:rsidRPr="00DA54BC" w:rsidRDefault="00000000">
            <w:pPr>
              <w:jc w:val="right"/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b/>
                <w:bCs/>
                <w:color w:val="980A14"/>
              </w:rPr>
              <w:t xml:space="preserve">Portfolio &amp; More: </w:t>
            </w:r>
            <w:hyperlink r:id="rId12">
              <w:r w:rsidR="000674F0" w:rsidRPr="00DA54BC">
                <w:rPr>
                  <w:rFonts w:ascii="Helvetica" w:hAnsi="Helvetica"/>
                  <w:color w:val="000000"/>
                </w:rPr>
                <w:t>mjm-murray.github.io</w:t>
              </w:r>
            </w:hyperlink>
            <w:r w:rsidRPr="00DA54BC">
              <w:rPr>
                <w:rFonts w:ascii="Helvetica" w:hAnsi="Helvetica"/>
              </w:rPr>
              <w:t xml:space="preserve">   </w:t>
            </w:r>
          </w:p>
        </w:tc>
        <w:tc>
          <w:tcPr>
            <w:tcW w:w="540" w:type="dxa"/>
          </w:tcPr>
          <w:p w14:paraId="0E9D3ACA" w14:textId="77777777" w:rsidR="000674F0" w:rsidRPr="00DA54BC" w:rsidRDefault="00000000" w:rsidP="006A45FB">
            <w:pPr>
              <w:spacing w:after="40"/>
              <w:ind w:right="-14"/>
              <w:jc w:val="right"/>
              <w:rPr>
                <w:rFonts w:ascii="Helvetica" w:hAnsi="Helvetica"/>
              </w:rPr>
            </w:pPr>
            <w:r w:rsidRPr="00DA54BC">
              <w:rPr>
                <w:rFonts w:ascii="Helvetica" w:hAnsi="Helvetica"/>
                <w:noProof/>
              </w:rPr>
              <w:drawing>
                <wp:inline distT="0" distB="0" distL="0" distR="0" wp14:anchorId="3A6CBE4B" wp14:editId="78CD0F5F">
                  <wp:extent cx="139700" cy="139700"/>
                  <wp:effectExtent l="0" t="0" r="0" b="0"/>
                  <wp:docPr id="2115374754" name="image2.png" descr="LinkedI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inkedIn logo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gridSpan w:val="3"/>
            <w:vAlign w:val="center"/>
          </w:tcPr>
          <w:p w14:paraId="40E5065D" w14:textId="77777777" w:rsidR="000674F0" w:rsidRPr="00DA54BC" w:rsidRDefault="000674F0">
            <w:pPr>
              <w:rPr>
                <w:rFonts w:ascii="Helvetica" w:hAnsi="Helvetica"/>
              </w:rPr>
            </w:pPr>
            <w:hyperlink r:id="rId14">
              <w:r w:rsidRPr="00DA54BC">
                <w:rPr>
                  <w:rFonts w:ascii="Helvetica" w:hAnsi="Helvetica"/>
                  <w:color w:val="0D18A7"/>
                  <w:u w:val="single"/>
                </w:rPr>
                <w:t>linkedin.com/in/</w:t>
              </w:r>
              <w:proofErr w:type="spellStart"/>
              <w:r w:rsidRPr="00DA54BC">
                <w:rPr>
                  <w:rFonts w:ascii="Helvetica" w:hAnsi="Helvetica"/>
                  <w:color w:val="0D18A7"/>
                  <w:u w:val="single"/>
                </w:rPr>
                <w:t>michaeljohnmurray</w:t>
              </w:r>
              <w:proofErr w:type="spellEnd"/>
            </w:hyperlink>
          </w:p>
        </w:tc>
      </w:tr>
    </w:tbl>
    <w:p w14:paraId="7051AE2A" w14:textId="77777777" w:rsidR="000674F0" w:rsidRDefault="000674F0">
      <w:pPr>
        <w:spacing w:before="60" w:after="0" w:line="264" w:lineRule="auto"/>
        <w:jc w:val="both"/>
        <w:rPr>
          <w:rFonts w:ascii="Helvetica" w:hAnsi="Helvetica"/>
          <w:color w:val="000000"/>
          <w:sz w:val="4"/>
          <w:szCs w:val="4"/>
        </w:rPr>
      </w:pPr>
    </w:p>
    <w:p w14:paraId="1E418AF1" w14:textId="77777777" w:rsidR="00DA54BC" w:rsidRPr="00DA54BC" w:rsidRDefault="00DA54BC" w:rsidP="00DA54BC">
      <w:pPr>
        <w:pStyle w:val="Heading1"/>
        <w:spacing w:before="240"/>
        <w:ind w:left="-72" w:hanging="14"/>
        <w:rPr>
          <w:rFonts w:ascii="Helvetica" w:hAnsi="Helvetica"/>
        </w:rPr>
      </w:pPr>
      <w:r w:rsidRPr="00DA54BC">
        <w:rPr>
          <w:rFonts w:ascii="Helvetica" w:hAnsi="Helvetica"/>
        </w:rPr>
        <w:t>MANUFACTURING PROCESSES</w:t>
      </w:r>
    </w:p>
    <w:p w14:paraId="537BF93F" w14:textId="50C0AEBE" w:rsidR="00DA54BC" w:rsidRPr="00DA54BC" w:rsidRDefault="00DA54BC" w:rsidP="00DA54BC">
      <w:pPr>
        <w:spacing w:before="120" w:after="120" w:line="264" w:lineRule="auto"/>
        <w:rPr>
          <w:rFonts w:ascii="Helvetica" w:hAnsi="Helvetica"/>
          <w:color w:val="000000"/>
          <w:sz w:val="22"/>
          <w:szCs w:val="22"/>
        </w:rPr>
      </w:pPr>
      <w:r w:rsidRPr="00DA54BC">
        <w:rPr>
          <w:rFonts w:ascii="Helvetica" w:hAnsi="Helvetica"/>
          <w:color w:val="000000"/>
          <w:sz w:val="22"/>
          <w:szCs w:val="22"/>
        </w:rPr>
        <w:t xml:space="preserve">As a mechanical design engineer, I treat design for manufacturing as paramount: a design is only as good as the process that can produce it. I spent roughly </w:t>
      </w:r>
      <w:r>
        <w:rPr>
          <w:rFonts w:ascii="Helvetica" w:hAnsi="Helvetica"/>
          <w:color w:val="000000"/>
          <w:sz w:val="22"/>
          <w:szCs w:val="22"/>
        </w:rPr>
        <w:t>3</w:t>
      </w:r>
      <w:r w:rsidRPr="00DA54BC">
        <w:rPr>
          <w:rFonts w:ascii="Helvetica" w:hAnsi="Helvetica"/>
          <w:color w:val="000000"/>
          <w:sz w:val="22"/>
          <w:szCs w:val="22"/>
        </w:rPr>
        <w:t xml:space="preserve"> years as a manufacturing engineer at a premier plant for the world’s leading metal-cutting tool company, and I machined parts and </w:t>
      </w:r>
      <w:proofErr w:type="gramStart"/>
      <w:r w:rsidRPr="00DA54BC">
        <w:rPr>
          <w:rFonts w:ascii="Helvetica" w:hAnsi="Helvetica"/>
          <w:color w:val="000000"/>
          <w:sz w:val="22"/>
          <w:szCs w:val="22"/>
        </w:rPr>
        <w:t>build</w:t>
      </w:r>
      <w:proofErr w:type="gramEnd"/>
      <w:r w:rsidRPr="00DA54BC">
        <w:rPr>
          <w:rFonts w:ascii="Helvetica" w:hAnsi="Helvetica"/>
          <w:color w:val="000000"/>
          <w:sz w:val="22"/>
          <w:szCs w:val="22"/>
        </w:rPr>
        <w:t xml:space="preserve"> my own prototypes in my former employer’s shop. The hands-on habit started early — I grew up in the garage as the son of an engineer, and I owned and operated an LLC handyman business through high school and part of university. Whenever schedules and regulations allow, I personally build, test, and troubleshoot my prototypes end-to-end, including the labor, planning, and documentation (and, admittedly, the frequent troubleshooting)</w:t>
      </w:r>
      <w:r>
        <w:rPr>
          <w:rFonts w:ascii="Helvetica" w:hAnsi="Helvetica"/>
          <w:color w:val="000000"/>
          <w:sz w:val="22"/>
          <w:szCs w:val="22"/>
        </w:rPr>
        <w:t xml:space="preserve">. I always have at least 2 personal </w:t>
      </w:r>
      <w:proofErr w:type="gramStart"/>
      <w:r>
        <w:rPr>
          <w:rFonts w:ascii="Helvetica" w:hAnsi="Helvetica"/>
          <w:color w:val="000000"/>
          <w:sz w:val="22"/>
          <w:szCs w:val="22"/>
        </w:rPr>
        <w:t>projects going</w:t>
      </w:r>
      <w:proofErr w:type="gramEnd"/>
      <w:r>
        <w:rPr>
          <w:rFonts w:ascii="Helvetica" w:hAnsi="Helvetica"/>
          <w:color w:val="000000"/>
          <w:sz w:val="22"/>
          <w:szCs w:val="22"/>
        </w:rPr>
        <w:t xml:space="preserve"> at a time.</w:t>
      </w:r>
    </w:p>
    <w:p w14:paraId="089385BC" w14:textId="5615BA7B" w:rsidR="00142CC9" w:rsidRDefault="00DA54BC" w:rsidP="00DA54BC">
      <w:pPr>
        <w:spacing w:before="60" w:after="360" w:line="264" w:lineRule="auto"/>
        <w:rPr>
          <w:rFonts w:ascii="Helvetica" w:hAnsi="Helvetica"/>
          <w:color w:val="000000"/>
          <w:sz w:val="22"/>
          <w:szCs w:val="22"/>
        </w:rPr>
      </w:pPr>
      <w:r w:rsidRPr="00DA54BC">
        <w:rPr>
          <w:rFonts w:ascii="Helvetica" w:hAnsi="Helvetica"/>
          <w:color w:val="000000"/>
          <w:sz w:val="22"/>
          <w:szCs w:val="22"/>
        </w:rPr>
        <w:t>The list below was compiled from memory and omits the most basic processes (hand drills, hammers, and the like). It covers processes I have personally performed, designed for, or witnessed in production.</w:t>
      </w:r>
    </w:p>
    <w:tbl>
      <w:tblPr>
        <w:tblW w:w="1071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3870"/>
        <w:gridCol w:w="2790"/>
      </w:tblGrid>
      <w:tr w:rsidR="00DA54BC" w:rsidRPr="00820931" w14:paraId="6767B9E9" w14:textId="77777777" w:rsidTr="002A7D56">
        <w:trPr>
          <w:trHeight w:val="391"/>
          <w:tblHeader/>
        </w:trPr>
        <w:tc>
          <w:tcPr>
            <w:tcW w:w="4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B74D90" w14:textId="77777777" w:rsidR="00DA54BC" w:rsidRPr="000D69BF" w:rsidRDefault="00DA54BC" w:rsidP="002A7D56">
            <w:pPr>
              <w:spacing w:after="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Designed for and physically performed</w:t>
            </w:r>
          </w:p>
        </w:tc>
        <w:tc>
          <w:tcPr>
            <w:tcW w:w="3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2787AC" w14:textId="77777777" w:rsidR="00DA54BC" w:rsidRPr="000D69BF" w:rsidRDefault="00DA54BC" w:rsidP="002A7D56">
            <w:pPr>
              <w:spacing w:after="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Designed for and witnessed in production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8C9CCB" w14:textId="77777777" w:rsidR="00DA54BC" w:rsidRPr="000D69BF" w:rsidRDefault="00DA54BC" w:rsidP="002A7D56">
            <w:pPr>
              <w:spacing w:after="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Finishing and post-processing</w:t>
            </w:r>
          </w:p>
        </w:tc>
      </w:tr>
      <w:tr w:rsidR="00DA54BC" w:rsidRPr="000D69BF" w14:paraId="447C2B4F" w14:textId="77777777" w:rsidTr="002A7D56">
        <w:tc>
          <w:tcPr>
            <w:tcW w:w="4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100" w:type="dxa"/>
              <w:right w:w="100" w:type="dxa"/>
            </w:tcMar>
          </w:tcPr>
          <w:p w14:paraId="11541942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Machining</w:t>
            </w:r>
          </w:p>
          <w:p w14:paraId="6259BBE3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 xml:space="preserve">CNC machining — programming (CAM) and </w:t>
            </w:r>
            <w:proofErr w:type="gramStart"/>
            <w:r w:rsidRPr="000D69BF">
              <w:rPr>
                <w:rFonts w:ascii="Roboto" w:hAnsi="Roboto"/>
                <w:sz w:val="19"/>
                <w:szCs w:val="19"/>
              </w:rPr>
              <w:t>running:</w:t>
            </w:r>
            <w:proofErr w:type="gramEnd"/>
            <w:r w:rsidRPr="000D69BF">
              <w:rPr>
                <w:rFonts w:ascii="Roboto" w:hAnsi="Roboto"/>
                <w:sz w:val="19"/>
                <w:szCs w:val="19"/>
              </w:rPr>
              <w:t xml:space="preserve"> milling, turning, drilling, tapping, grinding</w:t>
            </w:r>
          </w:p>
          <w:p w14:paraId="2789D52C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Manual mill and manual lathe</w:t>
            </w:r>
          </w:p>
          <w:p w14:paraId="6DC3CD6D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Drilling, reaming, boring</w:t>
            </w:r>
          </w:p>
          <w:p w14:paraId="0BACC3A4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Surface grinder, bench grinder, angle grinder</w:t>
            </w:r>
          </w:p>
          <w:p w14:paraId="7DDA138F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Most any form of cutting of most materials</w:t>
            </w:r>
          </w:p>
          <w:p w14:paraId="322D62DD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Fabrication and assembly</w:t>
            </w:r>
          </w:p>
          <w:p w14:paraId="12369353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Welding (mostly arc and stick)</w:t>
            </w:r>
          </w:p>
          <w:p w14:paraId="52BEA53A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Press brake, hydraulic and arbor press</w:t>
            </w:r>
          </w:p>
          <w:p w14:paraId="76D5863F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Deburring</w:t>
            </w:r>
          </w:p>
          <w:p w14:paraId="788C1977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Wiring and controls (Arduino, Raspberry Pi, PLC, myriad controllers)</w:t>
            </w:r>
          </w:p>
          <w:p w14:paraId="31B9F0BA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Any and every hand tool</w:t>
            </w:r>
          </w:p>
          <w:p w14:paraId="4554EB35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Additive</w:t>
            </w:r>
          </w:p>
          <w:p w14:paraId="65D02FB6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3D printing — FDM, SLA, and SLS; printer maintenance and modification</w:t>
            </w:r>
          </w:p>
          <w:p w14:paraId="7EC342B0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Materials: PLA, ABS, TPU, TPE, PETG, PA-CF, PC, resins, PA12 and PA6 powders</w:t>
            </w:r>
          </w:p>
          <w:p w14:paraId="23E25785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Silicone molding of prototype parts</w:t>
            </w:r>
          </w:p>
          <w:p w14:paraId="3D444D47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Inspection</w:t>
            </w:r>
          </w:p>
          <w:p w14:paraId="00556CF8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CMM and other dimensional inspection</w:t>
            </w:r>
          </w:p>
        </w:tc>
        <w:tc>
          <w:tcPr>
            <w:tcW w:w="3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100" w:type="dxa"/>
              <w:right w:w="100" w:type="dxa"/>
            </w:tcMar>
          </w:tcPr>
          <w:p w14:paraId="68422734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Metal forming and joining</w:t>
            </w:r>
          </w:p>
          <w:p w14:paraId="4CE6F02D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Sheet metal — bending, stamping, deep drawing, roll-forming</w:t>
            </w:r>
          </w:p>
          <w:p w14:paraId="5298C0FE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Extrusions</w:t>
            </w:r>
          </w:p>
          <w:p w14:paraId="4930B786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Thread forming</w:t>
            </w:r>
          </w:p>
          <w:p w14:paraId="6CFD750E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Weldments (fillet weld sizing per AWS D1.1)</w:t>
            </w:r>
          </w:p>
          <w:p w14:paraId="52809112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Brazing</w:t>
            </w:r>
          </w:p>
          <w:p w14:paraId="294A4A77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Piping</w:t>
            </w:r>
          </w:p>
          <w:p w14:paraId="2217726D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Casting and molding</w:t>
            </w:r>
          </w:p>
          <w:p w14:paraId="788D861A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Die casting and investment casting</w:t>
            </w:r>
          </w:p>
          <w:p w14:paraId="685E90B9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 xml:space="preserve">Injection molding and </w:t>
            </w:r>
            <w:proofErr w:type="spellStart"/>
            <w:r w:rsidRPr="000D69BF">
              <w:rPr>
                <w:rFonts w:ascii="Roboto" w:hAnsi="Roboto"/>
                <w:sz w:val="19"/>
                <w:szCs w:val="19"/>
              </w:rPr>
              <w:t>overmolding</w:t>
            </w:r>
            <w:proofErr w:type="spellEnd"/>
          </w:p>
          <w:p w14:paraId="0EE2FE06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Thermoforming</w:t>
            </w:r>
          </w:p>
          <w:p w14:paraId="3537E67A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Material removal</w:t>
            </w:r>
          </w:p>
          <w:p w14:paraId="3C9195EF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Wire EDM</w:t>
            </w:r>
          </w:p>
          <w:p w14:paraId="3831D3D5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Laser cutting</w:t>
            </w:r>
          </w:p>
          <w:p w14:paraId="6A985C55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Additive (production)</w:t>
            </w:r>
          </w:p>
          <w:p w14:paraId="721B0D6E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DMLS, DLS, SLS, MJF / PJF</w:t>
            </w:r>
          </w:p>
          <w:p w14:paraId="12DF2C06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Other</w:t>
            </w:r>
          </w:p>
          <w:p w14:paraId="16A8ADC9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Heat treatment</w:t>
            </w:r>
          </w:p>
          <w:p w14:paraId="601FB60F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Insulation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100" w:type="dxa"/>
              <w:right w:w="100" w:type="dxa"/>
            </w:tcMar>
          </w:tcPr>
          <w:p w14:paraId="3B984693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Coatings and plating</w:t>
            </w:r>
          </w:p>
          <w:p w14:paraId="5BD8492C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Powder coating</w:t>
            </w:r>
          </w:p>
          <w:p w14:paraId="137BF9AC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Painting</w:t>
            </w:r>
          </w:p>
          <w:p w14:paraId="1626096A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Anodizing</w:t>
            </w:r>
          </w:p>
          <w:p w14:paraId="4C43D763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Zinc-flake coating (</w:t>
            </w:r>
            <w:proofErr w:type="spellStart"/>
            <w:r w:rsidRPr="000D69BF">
              <w:rPr>
                <w:rFonts w:ascii="Roboto" w:hAnsi="Roboto"/>
                <w:sz w:val="19"/>
                <w:szCs w:val="19"/>
              </w:rPr>
              <w:t>Geomet</w:t>
            </w:r>
            <w:proofErr w:type="spellEnd"/>
            <w:r w:rsidRPr="000D69BF">
              <w:rPr>
                <w:rFonts w:ascii="Roboto" w:hAnsi="Roboto"/>
                <w:sz w:val="19"/>
                <w:szCs w:val="19"/>
              </w:rPr>
              <w:t>, ISO 10683)</w:t>
            </w:r>
          </w:p>
          <w:p w14:paraId="61AACD6D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Hot-dip galvanizing</w:t>
            </w:r>
          </w:p>
          <w:p w14:paraId="7097ADFB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Epoxy coating</w:t>
            </w:r>
          </w:p>
          <w:p w14:paraId="05FA58CB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Surface preparation</w:t>
            </w:r>
          </w:p>
          <w:p w14:paraId="702D18B8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Sand / media blasting</w:t>
            </w:r>
          </w:p>
          <w:p w14:paraId="0D1A34CC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Sanding</w:t>
            </w:r>
          </w:p>
          <w:p w14:paraId="41682397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Acetone bath (vapor smoothing)</w:t>
            </w:r>
          </w:p>
          <w:p w14:paraId="532A3B82" w14:textId="77777777" w:rsidR="00DA54BC" w:rsidRPr="000D69BF" w:rsidRDefault="00DA54BC" w:rsidP="002A7D56">
            <w:pPr>
              <w:spacing w:before="80" w:after="20"/>
              <w:rPr>
                <w:rFonts w:ascii="Roboto" w:hAnsi="Roboto"/>
              </w:rPr>
            </w:pPr>
            <w:r w:rsidRPr="000D69BF">
              <w:rPr>
                <w:rFonts w:ascii="Roboto" w:hAnsi="Roboto"/>
                <w:b/>
                <w:bCs/>
                <w:sz w:val="19"/>
                <w:szCs w:val="19"/>
              </w:rPr>
              <w:t>Other</w:t>
            </w:r>
          </w:p>
          <w:p w14:paraId="1639DA66" w14:textId="77777777" w:rsidR="00DA54BC" w:rsidRPr="000D69BF" w:rsidRDefault="00DA54BC" w:rsidP="00DA54BC">
            <w:pPr>
              <w:pStyle w:val="ListParagraph"/>
              <w:numPr>
                <w:ilvl w:val="0"/>
                <w:numId w:val="3"/>
              </w:numPr>
              <w:spacing w:after="10" w:line="240" w:lineRule="auto"/>
              <w:contextualSpacing w:val="0"/>
              <w:rPr>
                <w:rFonts w:ascii="Roboto" w:hAnsi="Roboto"/>
              </w:rPr>
            </w:pPr>
            <w:r w:rsidRPr="000D69BF">
              <w:rPr>
                <w:rFonts w:ascii="Roboto" w:hAnsi="Roboto"/>
                <w:sz w:val="19"/>
                <w:szCs w:val="19"/>
              </w:rPr>
              <w:t>Autoclaving</w:t>
            </w:r>
          </w:p>
        </w:tc>
      </w:tr>
    </w:tbl>
    <w:p w14:paraId="5B60B487" w14:textId="77777777" w:rsidR="00DA54BC" w:rsidRPr="00DA54BC" w:rsidRDefault="00DA54BC" w:rsidP="00DA54BC">
      <w:pPr>
        <w:spacing w:before="60" w:after="0" w:line="264" w:lineRule="auto"/>
        <w:rPr>
          <w:rFonts w:ascii="Helvetica" w:hAnsi="Helvetica"/>
          <w:color w:val="000000"/>
          <w:sz w:val="22"/>
          <w:szCs w:val="22"/>
        </w:rPr>
      </w:pPr>
    </w:p>
    <w:sectPr w:rsidR="00DA54BC" w:rsidRPr="00DA54BC">
      <w:footerReference w:type="default" r:id="rId15"/>
      <w:footerReference w:type="first" r:id="rId16"/>
      <w:pgSz w:w="12240" w:h="15840"/>
      <w:pgMar w:top="576" w:right="1080" w:bottom="144" w:left="1080" w:header="144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6BC09" w14:textId="77777777" w:rsidR="004D3942" w:rsidRDefault="004D3942">
      <w:pPr>
        <w:spacing w:after="0" w:line="240" w:lineRule="auto"/>
      </w:pPr>
      <w:r>
        <w:separator/>
      </w:r>
    </w:p>
  </w:endnote>
  <w:endnote w:type="continuationSeparator" w:id="0">
    <w:p w14:paraId="1EB0BB05" w14:textId="77777777" w:rsidR="004D3942" w:rsidRDefault="004D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134E936-3D4B-4CE4-BD21-5DF2AE4D2C81}"/>
    <w:embedBold r:id="rId2" w:fontKey="{8356D416-C1CF-4DDC-A608-029BE50F7555}"/>
    <w:embedItalic r:id="rId3" w:fontKey="{927ED6BD-470C-44E9-8981-910708EC9E89}"/>
    <w:embedBoldItalic r:id="rId4" w:fontKey="{0FB8F7ED-DA7D-4FD9-83F4-AA6EF18198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F6865F7B-B016-4FF7-A7FA-3C2B016B8B8A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215F8BEE-E563-4ADC-A401-B0E76A107D91}"/>
    <w:embedBold r:id="rId7" w:fontKey="{C3000618-F896-43C9-AE70-9A93B1DBCEAB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8" w:fontKey="{027FD47E-3F39-4C0C-A6AE-CC8141F65EEF}"/>
    <w:embedBold r:id="rId9" w:fontKey="{855EB31E-089A-4298-83C0-DAE3754801C5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869DCF94-2089-4F9F-9D73-F7FB440E32F7}"/>
    <w:embedBold r:id="rId11" w:fontKey="{4E07E5BD-948D-4D1C-86F6-A624554607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02D43866-E5B4-411F-9D0D-8FCF212C48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AB65" w14:textId="77777777" w:rsidR="000674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iCs/>
        <w:color w:val="000000"/>
      </w:rPr>
    </w:pPr>
    <w:r>
      <w:rPr>
        <w:b/>
        <w:bCs/>
        <w:color w:val="F23A47"/>
      </w:rPr>
      <w:tab/>
    </w:r>
    <w:r>
      <w:rPr>
        <w:rFonts w:ascii="Arial" w:eastAsia="Arial" w:hAnsi="Arial" w:cs="Arial"/>
        <w:i/>
        <w:iCs/>
        <w:color w:val="A6A6A6"/>
      </w:rPr>
      <w:tab/>
    </w:r>
    <w:r>
      <w:rPr>
        <w:rFonts w:ascii="Arial" w:eastAsia="Arial" w:hAnsi="Arial" w:cs="Arial"/>
        <w:i/>
        <w:iCs/>
        <w:color w:val="000000"/>
      </w:rP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1F58C" w14:textId="77777777" w:rsidR="000674F0" w:rsidRDefault="00B63F2F" w:rsidP="00B63F2F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before="60" w:after="0" w:line="240" w:lineRule="auto"/>
      <w:rPr>
        <w:i/>
        <w:iCs/>
        <w:color w:val="2D0206"/>
      </w:rPr>
    </w:pPr>
    <w:r>
      <w:rPr>
        <w:color w:val="A6A6A6"/>
      </w:rPr>
      <w:ptab w:relativeTo="margin" w:alignment="right" w:leader="none"/>
    </w:r>
    <w:r>
      <w:rPr>
        <w:color w:val="A6A6A6"/>
      </w:rPr>
      <w:t>Website:</w:t>
    </w:r>
    <w:r>
      <w:rPr>
        <w:b/>
        <w:bCs/>
        <w:color w:val="943734"/>
      </w:rPr>
      <w:t xml:space="preserve"> </w:t>
    </w:r>
    <w:hyperlink r:id="rId1">
      <w:r w:rsidR="000674F0">
        <w:rPr>
          <w:color w:val="0D18A7"/>
          <w:u w:val="single"/>
        </w:rPr>
        <w:t>https://mjm-murray.github.io/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31021" w14:textId="77777777" w:rsidR="004D3942" w:rsidRDefault="004D3942">
      <w:pPr>
        <w:spacing w:after="0" w:line="240" w:lineRule="auto"/>
      </w:pPr>
      <w:r>
        <w:separator/>
      </w:r>
    </w:p>
  </w:footnote>
  <w:footnote w:type="continuationSeparator" w:id="0">
    <w:p w14:paraId="75D11996" w14:textId="77777777" w:rsidR="004D3942" w:rsidRDefault="004D3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2F8"/>
    <w:multiLevelType w:val="multilevel"/>
    <w:tmpl w:val="3DBEF3C6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2031F94"/>
    <w:multiLevelType w:val="hybridMultilevel"/>
    <w:tmpl w:val="484288D0"/>
    <w:lvl w:ilvl="0" w:tplc="10C26386">
      <w:start w:val="1"/>
      <w:numFmt w:val="bullet"/>
      <w:lvlText w:val="•"/>
      <w:lvlJc w:val="left"/>
      <w:pPr>
        <w:ind w:left="360" w:hanging="220"/>
      </w:pPr>
    </w:lvl>
    <w:lvl w:ilvl="1" w:tplc="714E3BFC">
      <w:start w:val="1"/>
      <w:numFmt w:val="bullet"/>
      <w:lvlText w:val="–"/>
      <w:lvlJc w:val="left"/>
      <w:pPr>
        <w:ind w:left="720" w:hanging="220"/>
      </w:pPr>
    </w:lvl>
    <w:lvl w:ilvl="2" w:tplc="A24841BC">
      <w:numFmt w:val="decimal"/>
      <w:lvlText w:val=""/>
      <w:lvlJc w:val="left"/>
    </w:lvl>
    <w:lvl w:ilvl="3" w:tplc="1B9A42E4">
      <w:numFmt w:val="decimal"/>
      <w:lvlText w:val=""/>
      <w:lvlJc w:val="left"/>
    </w:lvl>
    <w:lvl w:ilvl="4" w:tplc="74205E80">
      <w:numFmt w:val="decimal"/>
      <w:lvlText w:val=""/>
      <w:lvlJc w:val="left"/>
    </w:lvl>
    <w:lvl w:ilvl="5" w:tplc="EA8CA7AE">
      <w:numFmt w:val="decimal"/>
      <w:lvlText w:val=""/>
      <w:lvlJc w:val="left"/>
    </w:lvl>
    <w:lvl w:ilvl="6" w:tplc="43FEEFE8">
      <w:numFmt w:val="decimal"/>
      <w:lvlText w:val=""/>
      <w:lvlJc w:val="left"/>
    </w:lvl>
    <w:lvl w:ilvl="7" w:tplc="59C443B4">
      <w:numFmt w:val="decimal"/>
      <w:lvlText w:val=""/>
      <w:lvlJc w:val="left"/>
    </w:lvl>
    <w:lvl w:ilvl="8" w:tplc="A86A7008">
      <w:numFmt w:val="decimal"/>
      <w:lvlText w:val=""/>
      <w:lvlJc w:val="left"/>
    </w:lvl>
  </w:abstractNum>
  <w:abstractNum w:abstractNumId="2" w15:restartNumberingAfterBreak="0">
    <w:nsid w:val="53E82AC4"/>
    <w:multiLevelType w:val="multilevel"/>
    <w:tmpl w:val="BB4E349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79354455">
    <w:abstractNumId w:val="2"/>
  </w:num>
  <w:num w:numId="2" w16cid:durableId="1134568355">
    <w:abstractNumId w:val="0"/>
  </w:num>
  <w:num w:numId="3" w16cid:durableId="2139714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4BC"/>
    <w:rsid w:val="000674F0"/>
    <w:rsid w:val="000E72CC"/>
    <w:rsid w:val="000F271E"/>
    <w:rsid w:val="00142CC9"/>
    <w:rsid w:val="0022683B"/>
    <w:rsid w:val="00234A4B"/>
    <w:rsid w:val="004C13FF"/>
    <w:rsid w:val="004D3942"/>
    <w:rsid w:val="00550C78"/>
    <w:rsid w:val="00633128"/>
    <w:rsid w:val="006A45FB"/>
    <w:rsid w:val="008B3B35"/>
    <w:rsid w:val="0095721F"/>
    <w:rsid w:val="00A17DA2"/>
    <w:rsid w:val="00A544FA"/>
    <w:rsid w:val="00B054C9"/>
    <w:rsid w:val="00B60A5D"/>
    <w:rsid w:val="00B63F2F"/>
    <w:rsid w:val="00C84761"/>
    <w:rsid w:val="00DA54BC"/>
    <w:rsid w:val="00E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6789"/>
  <w15:docId w15:val="{2FB0AD40-7891-459F-8224-3E589DA8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18"/>
        <w:szCs w:val="18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DA54BC"/>
    <w:pPr>
      <w:pBdr>
        <w:bottom w:val="single" w:sz="8" w:space="1" w:color="800000"/>
      </w:pBdr>
      <w:spacing w:after="0"/>
      <w:ind w:left="-70" w:hanging="20"/>
      <w:outlineLvl w:val="0"/>
    </w:pPr>
    <w:rPr>
      <w:b/>
      <w:bCs/>
      <w:color w:val="8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qFormat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basedOn w:val="Heading2"/>
    <w:link w:val="WorkplaceChar"/>
    <w:qFormat/>
    <w:rsid w:val="008B3B35"/>
    <w:pPr>
      <w:ind w:left="0" w:firstLine="0"/>
    </w:pPr>
    <w:rPr>
      <w:rFonts w:ascii="Helvetica" w:hAnsi="Helvetica"/>
      <w:b w:val="0"/>
      <w:sz w:val="24"/>
    </w:rPr>
  </w:style>
  <w:style w:type="character" w:customStyle="1" w:styleId="WorkplaceChar">
    <w:name w:val="Workplace Char"/>
    <w:basedOn w:val="DefaultParagraphFont"/>
    <w:link w:val="Workplace"/>
    <w:rsid w:val="008B3B35"/>
    <w:rPr>
      <w:rFonts w:ascii="Helvetica" w:hAnsi="Helvetica"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550C78"/>
    <w:pPr>
      <w:keepNext/>
      <w:tabs>
        <w:tab w:val="right" w:pos="10800"/>
      </w:tabs>
      <w:spacing w:after="20"/>
      <w:ind w:left="90"/>
    </w:pPr>
    <w:rPr>
      <w:rFonts w:ascii="Helvetica" w:hAnsi="Helvetica"/>
      <w:b/>
      <w:bCs/>
      <w:iCs/>
      <w:sz w:val="20"/>
    </w:rPr>
  </w:style>
  <w:style w:type="character" w:customStyle="1" w:styleId="JobTitleChar">
    <w:name w:val="Job Title Char"/>
    <w:basedOn w:val="DefaultParagraphFont"/>
    <w:link w:val="JobTitle"/>
    <w:rsid w:val="00550C78"/>
    <w:rPr>
      <w:rFonts w:ascii="Helvetica" w:hAnsi="Helvetica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885000"/>
    <w:pPr>
      <w:keepNext/>
      <w:tabs>
        <w:tab w:val="right" w:pos="10800"/>
      </w:tabs>
      <w:spacing w:after="0" w:line="240" w:lineRule="auto"/>
      <w:ind w:left="90"/>
    </w:pPr>
    <w:rPr>
      <w:color w:val="595959"/>
      <w:sz w:val="20"/>
    </w:rPr>
  </w:style>
  <w:style w:type="character" w:customStyle="1" w:styleId="JobLocationChar">
    <w:name w:val="Job Location Char"/>
    <w:basedOn w:val="DefaultParagraphFont"/>
    <w:link w:val="JobLocation"/>
    <w:rsid w:val="00885000"/>
    <w:rPr>
      <w:rFonts w:ascii="Helvetica" w:hAnsi="Helvetica"/>
      <w:color w:val="595959"/>
    </w:rPr>
  </w:style>
  <w:style w:type="paragraph" w:customStyle="1" w:styleId="Dates">
    <w:name w:val="Dates"/>
    <w:basedOn w:val="Normal"/>
    <w:link w:val="DatesChar"/>
    <w:autoRedefine/>
    <w:qFormat/>
    <w:rsid w:val="008B3B35"/>
    <w:pPr>
      <w:keepNext/>
      <w:tabs>
        <w:tab w:val="right" w:pos="10800"/>
      </w:tabs>
      <w:spacing w:after="20"/>
    </w:pPr>
    <w:rPr>
      <w:rFonts w:ascii="Helvetica" w:hAnsi="Helvetica"/>
      <w:color w:val="595959"/>
      <w:sz w:val="20"/>
      <w:szCs w:val="20"/>
    </w:rPr>
  </w:style>
  <w:style w:type="character" w:customStyle="1" w:styleId="DatesChar">
    <w:name w:val="Dates Char"/>
    <w:basedOn w:val="DefaultParagraphFont"/>
    <w:link w:val="Dates"/>
    <w:rsid w:val="008B3B35"/>
    <w:rPr>
      <w:rFonts w:ascii="Helvetica" w:hAnsi="Helvetica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qFormat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qFormat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550C78"/>
    <w:pPr>
      <w:numPr>
        <w:numId w:val="1"/>
      </w:numPr>
      <w:spacing w:after="120"/>
      <w:ind w:left="630" w:hanging="270"/>
      <w:contextualSpacing/>
    </w:pPr>
    <w:rPr>
      <w:rFonts w:ascii="Helvetica" w:hAnsi="Helvetica"/>
      <w:color w:val="000000"/>
      <w:sz w:val="20"/>
      <w:szCs w:val="20"/>
    </w:rPr>
  </w:style>
  <w:style w:type="character" w:customStyle="1" w:styleId="BulletsChar">
    <w:name w:val="Bullets Char"/>
    <w:basedOn w:val="DefaultParagraphFont"/>
    <w:link w:val="Bullets"/>
    <w:rsid w:val="00550C78"/>
    <w:rPr>
      <w:rFonts w:ascii="Helvetica" w:hAnsi="Helvetic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jm-murray.github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mjm.murray@gmail.com" TargetMode="External"/><Relationship Id="rId14" Type="http://schemas.openxmlformats.org/officeDocument/2006/relationships/hyperlink" Target="http://linkedin.com/in/michaeljohnmurray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mmu\Documents\Custom%20Office%20Templates\temp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980A14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qZaKwM2nRHru+3slOy8ElTaVw==">CgMxLjA4AHIhMWFtbkpHTHhoSmpRV1o5b2FJZEMyNm50T3h3aTRBQnRK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temp.dotx</Template>
  <TotalTime>4</TotalTime>
  <Pages>1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Murray</dc:creator>
  <cp:lastModifiedBy>Michael Murray</cp:lastModifiedBy>
  <cp:revision>1</cp:revision>
  <cp:lastPrinted>2026-10-03T00:36:00Z</cp:lastPrinted>
  <dcterms:created xsi:type="dcterms:W3CDTF">2026-10-03T00:45:00Z</dcterms:created>
  <dcterms:modified xsi:type="dcterms:W3CDTF">2026-10-03T00:49:00Z</dcterms:modified>
</cp:coreProperties>
</file>